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61A0" w14:textId="1F723796" w:rsidR="00C12A3A" w:rsidRDefault="00C12A3A" w:rsidP="00C12A3A">
      <w:r w:rsidRPr="00C12A3A">
        <w:t>Proces verbal nr.</w:t>
      </w:r>
      <w:r w:rsidR="006A4013">
        <w:t xml:space="preserve"> </w:t>
      </w:r>
    </w:p>
    <w:p w14:paraId="42B3EE72" w14:textId="6EBD9C54" w:rsidR="00A10C42" w:rsidRPr="00A10C42" w:rsidRDefault="00A10C42" w:rsidP="00A10C42">
      <w:r w:rsidRPr="00A10C42">
        <w:t xml:space="preserve">Încheiat azi, </w:t>
      </w:r>
      <w:r>
        <w:t>16</w:t>
      </w:r>
      <w:r w:rsidRPr="00A10C42">
        <w:t>.0</w:t>
      </w:r>
      <w:r>
        <w:t>8</w:t>
      </w:r>
      <w:r w:rsidRPr="00A10C42">
        <w:t>.2026, cu ocazia ședinței de comitet.</w:t>
      </w:r>
    </w:p>
    <w:p w14:paraId="15E72CE2" w14:textId="7E4EF1C0" w:rsidR="00A10C42" w:rsidRPr="00A10C42" w:rsidRDefault="00A10C42" w:rsidP="00A10C42">
      <w:r w:rsidRPr="00A10C42">
        <w:t>La ședință au fost prezenți: 5 membri.</w:t>
      </w:r>
    </w:p>
    <w:p w14:paraId="738E579E" w14:textId="72749A43" w:rsidR="00A10C42" w:rsidRDefault="00A10C42" w:rsidP="00A10C42">
      <w:pPr>
        <w:spacing w:line="240" w:lineRule="auto"/>
        <w:ind w:left="720" w:firstLine="720"/>
      </w:pPr>
      <w:r w:rsidRPr="004F3FCA">
        <w:t>Dumitru Ciobanu</w:t>
      </w:r>
      <w:r>
        <w:t>,</w:t>
      </w:r>
      <w:r w:rsidRPr="004F3FCA">
        <w:t xml:space="preserve"> </w:t>
      </w:r>
      <w:r>
        <w:t xml:space="preserve">  </w:t>
      </w:r>
      <w:r w:rsidRPr="004F3FCA">
        <w:t>Ovidiu Haidemak</w:t>
      </w:r>
      <w:r>
        <w:t xml:space="preserve">,  </w:t>
      </w:r>
      <w:r w:rsidRPr="004F3FCA">
        <w:t>Nelu Gaju</w:t>
      </w:r>
      <w:r>
        <w:t xml:space="preserve">,    </w:t>
      </w:r>
      <w:r w:rsidRPr="004F3FCA">
        <w:t>Florin Vasile</w:t>
      </w:r>
      <w:r>
        <w:t xml:space="preserve">,   </w:t>
      </w:r>
      <w:r w:rsidRPr="004F3FCA">
        <w:t>Adrian Cușniriuc</w:t>
      </w:r>
    </w:p>
    <w:p w14:paraId="6D67C4B3" w14:textId="77777777" w:rsidR="00A10C42" w:rsidRDefault="00A10C42" w:rsidP="00A10C42">
      <w:pPr>
        <w:spacing w:line="240" w:lineRule="auto"/>
      </w:pPr>
    </w:p>
    <w:p w14:paraId="1A942B66" w14:textId="359D44DE" w:rsidR="00A10C42" w:rsidRDefault="00A10C42" w:rsidP="00A10C42">
      <w:pPr>
        <w:spacing w:line="240" w:lineRule="auto"/>
      </w:pPr>
      <w:r>
        <w:t>Semnatura:</w:t>
      </w:r>
    </w:p>
    <w:p w14:paraId="4721459B" w14:textId="77777777" w:rsidR="00A10C42" w:rsidRDefault="00A10C42" w:rsidP="00A10C42">
      <w:pPr>
        <w:spacing w:line="240" w:lineRule="auto"/>
      </w:pPr>
    </w:p>
    <w:p w14:paraId="0F951992" w14:textId="37E9CF59" w:rsidR="00A10C42" w:rsidRDefault="00A10C42" w:rsidP="00A10C42">
      <w:r w:rsidRPr="004F3FCA">
        <w:t>În cadrul ședinței s-au discutat și aprobat următoarele:</w:t>
      </w:r>
    </w:p>
    <w:p w14:paraId="3BF1798D" w14:textId="77777777" w:rsidR="00A10C42" w:rsidRDefault="00A10C42" w:rsidP="00A10C42">
      <w:pPr>
        <w:pStyle w:val="ListParagraph"/>
        <w:numPr>
          <w:ilvl w:val="0"/>
          <w:numId w:val="4"/>
        </w:numPr>
      </w:pPr>
    </w:p>
    <w:p w14:paraId="1036DBE0" w14:textId="77777777" w:rsidR="00A10C42" w:rsidRPr="004F3FCA" w:rsidRDefault="00A10C42" w:rsidP="00A10C42"/>
    <w:p w14:paraId="1EFF4983" w14:textId="77777777" w:rsidR="00A10C42" w:rsidRPr="00C12A3A" w:rsidRDefault="00A10C42" w:rsidP="00C12A3A"/>
    <w:p w14:paraId="3EEB281E" w14:textId="77777777" w:rsidR="00C12A3A" w:rsidRPr="00C12A3A" w:rsidRDefault="00C12A3A" w:rsidP="00C12A3A"/>
    <w:p w14:paraId="5E6EDD70" w14:textId="77777777" w:rsidR="006772D2" w:rsidRPr="00D477DF" w:rsidRDefault="006772D2" w:rsidP="006772D2">
      <w:pPr>
        <w:pStyle w:val="ListParagraph"/>
      </w:pPr>
    </w:p>
    <w:p w14:paraId="5E320A05" w14:textId="77777777" w:rsidR="00D04F31" w:rsidRPr="006772D2" w:rsidRDefault="00D04F31" w:rsidP="006772D2">
      <w:pPr>
        <w:pStyle w:val="ListParagraph"/>
        <w:rPr>
          <w:lang w:val="en-GB"/>
        </w:rPr>
      </w:pPr>
    </w:p>
    <w:p w14:paraId="40B75714" w14:textId="77777777" w:rsidR="00C12A3A" w:rsidRPr="00C12A3A" w:rsidRDefault="00C12A3A" w:rsidP="00C12A3A"/>
    <w:p w14:paraId="54947E5E" w14:textId="77777777" w:rsidR="00C12A3A" w:rsidRPr="00C12A3A" w:rsidRDefault="00C12A3A" w:rsidP="00C12A3A"/>
    <w:p w14:paraId="638D4A62" w14:textId="77777777" w:rsidR="00A10C42" w:rsidRPr="004F3FCA" w:rsidRDefault="00A10C42" w:rsidP="00A10C42">
      <w:r w:rsidRPr="004F3FCA">
        <w:t>Toate punctele au fost votate în unanimitate de membrii prezenți.</w:t>
      </w:r>
    </w:p>
    <w:p w14:paraId="3E6B74A8" w14:textId="77777777" w:rsidR="00A10C42" w:rsidRPr="004F3FCA" w:rsidRDefault="00A10C42" w:rsidP="00A10C42"/>
    <w:p w14:paraId="3B672FD1" w14:textId="77777777" w:rsidR="00A10C42" w:rsidRPr="00C12A3A" w:rsidRDefault="00A10C42" w:rsidP="00A10C42">
      <w:pPr>
        <w:rPr>
          <w:i/>
          <w:iCs/>
        </w:rPr>
      </w:pPr>
      <w:r w:rsidRPr="005A4158">
        <w:rPr>
          <w:lang w:val="en-GB"/>
        </w:rPr>
        <w:t xml:space="preserve">                       </w:t>
      </w:r>
      <w:r w:rsidRPr="00C12A3A">
        <w:rPr>
          <w:i/>
          <w:iCs/>
        </w:rPr>
        <w:t>Întocmit,</w:t>
      </w:r>
    </w:p>
    <w:p w14:paraId="00A23627" w14:textId="77777777" w:rsidR="00A10C42" w:rsidRPr="00C12A3A" w:rsidRDefault="00A10C42" w:rsidP="00A10C42">
      <w:r w:rsidRPr="00C12A3A">
        <w:t>Secretar</w:t>
      </w:r>
      <w:r>
        <w:t>,</w:t>
      </w:r>
      <w:r w:rsidRPr="00C12A3A">
        <w:t xml:space="preserve"> Adrian Cu</w:t>
      </w:r>
      <w:r w:rsidRPr="00C12A3A">
        <w:rPr>
          <w:lang w:val="ro-RO"/>
        </w:rPr>
        <w:t>ș</w:t>
      </w:r>
      <w:r w:rsidRPr="00C12A3A">
        <w:t>niriuc,</w:t>
      </w:r>
      <w:r>
        <w:t xml:space="preserve">                                                                                               P</w:t>
      </w:r>
      <w:r>
        <w:rPr>
          <w:lang w:val="ro-RO"/>
        </w:rPr>
        <w:t>ă</w:t>
      </w:r>
      <w:r>
        <w:t>stror, Dumitru Ciobanu</w:t>
      </w:r>
    </w:p>
    <w:p w14:paraId="6A0425BF" w14:textId="77777777" w:rsidR="00A10C42" w:rsidRDefault="00A10C42" w:rsidP="00A10C42"/>
    <w:p w14:paraId="3C28F757" w14:textId="77777777" w:rsidR="00A10C42" w:rsidRDefault="00A10C42" w:rsidP="00A10C42">
      <w:r w:rsidRPr="00C12A3A">
        <w:t>Semnatura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  <w:t xml:space="preserve">              </w:t>
      </w:r>
      <w:r>
        <w:tab/>
      </w:r>
      <w:r w:rsidRPr="00C12A3A">
        <w:t>Semnatura</w:t>
      </w:r>
    </w:p>
    <w:p w14:paraId="0AA59994" w14:textId="32D31EF2" w:rsidR="00A10C42" w:rsidRPr="0067487A" w:rsidRDefault="00A10C42" w:rsidP="00A10C42">
      <w:pPr>
        <w:rPr>
          <w:lang w:val="nb-NO"/>
        </w:rPr>
      </w:pPr>
    </w:p>
    <w:p w14:paraId="34232B30" w14:textId="16987FC6" w:rsidR="00C12A3A" w:rsidRDefault="00C12A3A" w:rsidP="00A10C42"/>
    <w:sectPr w:rsidR="00C1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45379"/>
    <w:multiLevelType w:val="hybridMultilevel"/>
    <w:tmpl w:val="43544A8C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E1060"/>
    <w:multiLevelType w:val="hybridMultilevel"/>
    <w:tmpl w:val="7B9A5B3E"/>
    <w:lvl w:ilvl="0" w:tplc="30CED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A1985"/>
    <w:multiLevelType w:val="hybridMultilevel"/>
    <w:tmpl w:val="CF64C456"/>
    <w:lvl w:ilvl="0" w:tplc="ED4298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95760E"/>
    <w:multiLevelType w:val="hybridMultilevel"/>
    <w:tmpl w:val="7772DD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750746">
    <w:abstractNumId w:val="1"/>
  </w:num>
  <w:num w:numId="2" w16cid:durableId="592405">
    <w:abstractNumId w:val="2"/>
  </w:num>
  <w:num w:numId="3" w16cid:durableId="724452785">
    <w:abstractNumId w:val="3"/>
  </w:num>
  <w:num w:numId="4" w16cid:durableId="12153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42"/>
    <w:rsid w:val="00195082"/>
    <w:rsid w:val="00202F8D"/>
    <w:rsid w:val="00624AAD"/>
    <w:rsid w:val="006772D2"/>
    <w:rsid w:val="006A4013"/>
    <w:rsid w:val="00763E75"/>
    <w:rsid w:val="008D40AC"/>
    <w:rsid w:val="00972A05"/>
    <w:rsid w:val="00A10C42"/>
    <w:rsid w:val="00A9616E"/>
    <w:rsid w:val="00AC5E22"/>
    <w:rsid w:val="00B35DAD"/>
    <w:rsid w:val="00C12A3A"/>
    <w:rsid w:val="00CA1089"/>
    <w:rsid w:val="00D04F31"/>
    <w:rsid w:val="00D477DF"/>
    <w:rsid w:val="00DC68C1"/>
    <w:rsid w:val="00DD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C145"/>
  <w15:chartTrackingRefBased/>
  <w15:docId w15:val="{9E970F33-AC9B-456F-B168-C9EFBF45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a\Documents\secretariat%20Maranata\secretariat%20maranata\Proces%20verbal%20comit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Proces verbal comitet</Template>
  <TotalTime>11</TotalTime>
  <Pages>1</Pages>
  <Words>90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Emanuel Cusniriuc</dc:creator>
  <cp:keywords/>
  <dc:description/>
  <cp:lastModifiedBy>Adrian-Emanuel Cusniriuc</cp:lastModifiedBy>
  <cp:revision>6</cp:revision>
  <dcterms:created xsi:type="dcterms:W3CDTF">2026-08-16T14:36:00Z</dcterms:created>
  <dcterms:modified xsi:type="dcterms:W3CDTF">2026-08-16T14:52:00Z</dcterms:modified>
</cp:coreProperties>
</file>