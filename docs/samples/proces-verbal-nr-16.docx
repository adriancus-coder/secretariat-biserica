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61A0" w14:textId="0E4B3391" w:rsidR="00C12A3A" w:rsidRDefault="00C12A3A" w:rsidP="00C12A3A">
      <w:proofErr w:type="spellStart"/>
      <w:r w:rsidRPr="00C12A3A">
        <w:t>Proces</w:t>
      </w:r>
      <w:proofErr w:type="spellEnd"/>
      <w:r w:rsidRPr="00C12A3A">
        <w:t xml:space="preserve"> verbal nr.</w:t>
      </w:r>
      <w:r w:rsidR="006A4013">
        <w:t xml:space="preserve"> </w:t>
      </w:r>
      <w:r w:rsidR="00F7014E">
        <w:t>16</w:t>
      </w:r>
    </w:p>
    <w:p w14:paraId="42B3EE72" w14:textId="48906E49" w:rsidR="00A10C42" w:rsidRPr="00A10C42" w:rsidRDefault="00A10C42" w:rsidP="00A10C42">
      <w:proofErr w:type="spellStart"/>
      <w:r w:rsidRPr="00A10C42">
        <w:t>Încheiat</w:t>
      </w:r>
      <w:proofErr w:type="spellEnd"/>
      <w:r w:rsidRPr="00A10C42">
        <w:t xml:space="preserve"> </w:t>
      </w:r>
      <w:proofErr w:type="spellStart"/>
      <w:r w:rsidRPr="00A10C42">
        <w:t>azi</w:t>
      </w:r>
      <w:proofErr w:type="spellEnd"/>
      <w:r w:rsidRPr="00A10C42">
        <w:t xml:space="preserve">, </w:t>
      </w:r>
      <w:r>
        <w:t>1</w:t>
      </w:r>
      <w:r w:rsidR="00F7014E">
        <w:t>1</w:t>
      </w:r>
      <w:r w:rsidRPr="00A10C42">
        <w:t>.0</w:t>
      </w:r>
      <w:r w:rsidR="00F7014E">
        <w:t>9</w:t>
      </w:r>
      <w:r w:rsidRPr="00A10C42">
        <w:t xml:space="preserve">.2026, cu </w:t>
      </w:r>
      <w:proofErr w:type="spellStart"/>
      <w:r w:rsidRPr="00A10C42">
        <w:t>ocazia</w:t>
      </w:r>
      <w:proofErr w:type="spellEnd"/>
      <w:r w:rsidRPr="00A10C42">
        <w:t xml:space="preserve"> </w:t>
      </w:r>
      <w:proofErr w:type="spellStart"/>
      <w:r w:rsidRPr="00A10C42">
        <w:t>ședinței</w:t>
      </w:r>
      <w:proofErr w:type="spellEnd"/>
      <w:r w:rsidRPr="00A10C42">
        <w:t xml:space="preserve"> de </w:t>
      </w:r>
      <w:proofErr w:type="spellStart"/>
      <w:r w:rsidRPr="00A10C42">
        <w:t>comitet</w:t>
      </w:r>
      <w:proofErr w:type="spellEnd"/>
      <w:r w:rsidRPr="00A10C42">
        <w:t>.</w:t>
      </w:r>
    </w:p>
    <w:p w14:paraId="15E72CE2" w14:textId="7E4EF1C0" w:rsidR="00A10C42" w:rsidRPr="00A10C42" w:rsidRDefault="00A10C42" w:rsidP="00A10C42">
      <w:r w:rsidRPr="00A10C42">
        <w:t xml:space="preserve">La </w:t>
      </w:r>
      <w:proofErr w:type="spellStart"/>
      <w:r w:rsidRPr="00A10C42">
        <w:t>ședință</w:t>
      </w:r>
      <w:proofErr w:type="spellEnd"/>
      <w:r w:rsidRPr="00A10C42">
        <w:t xml:space="preserve"> au </w:t>
      </w:r>
      <w:proofErr w:type="spellStart"/>
      <w:r w:rsidRPr="00A10C42">
        <w:t>fost</w:t>
      </w:r>
      <w:proofErr w:type="spellEnd"/>
      <w:r w:rsidRPr="00A10C42">
        <w:t xml:space="preserve"> </w:t>
      </w:r>
      <w:proofErr w:type="spellStart"/>
      <w:r w:rsidRPr="00A10C42">
        <w:t>prezenți</w:t>
      </w:r>
      <w:proofErr w:type="spellEnd"/>
      <w:r w:rsidRPr="00A10C42">
        <w:t xml:space="preserve">: 5 </w:t>
      </w:r>
      <w:proofErr w:type="spellStart"/>
      <w:r w:rsidRPr="00A10C42">
        <w:t>membri</w:t>
      </w:r>
      <w:proofErr w:type="spellEnd"/>
      <w:r w:rsidRPr="00A10C42">
        <w:t>.</w:t>
      </w:r>
    </w:p>
    <w:p w14:paraId="738E579E" w14:textId="72749A43" w:rsidR="00A10C42" w:rsidRDefault="00A10C42" w:rsidP="00A10C42">
      <w:pPr>
        <w:spacing w:line="240" w:lineRule="auto"/>
        <w:ind w:left="720" w:firstLine="720"/>
      </w:pPr>
      <w:r w:rsidRPr="004F3FCA">
        <w:t>Dumitru Ciobanu</w:t>
      </w:r>
      <w:r>
        <w:t>,</w:t>
      </w:r>
      <w:r w:rsidRPr="004F3FCA">
        <w:t xml:space="preserve"> </w:t>
      </w:r>
      <w:r>
        <w:t xml:space="preserve">  </w:t>
      </w:r>
      <w:r w:rsidRPr="004F3FCA">
        <w:t xml:space="preserve">Ovidiu </w:t>
      </w:r>
      <w:proofErr w:type="spellStart"/>
      <w:r w:rsidRPr="004F3FCA">
        <w:t>Haidemak</w:t>
      </w:r>
      <w:proofErr w:type="spellEnd"/>
      <w:r>
        <w:t xml:space="preserve">,  </w:t>
      </w:r>
      <w:r w:rsidRPr="004F3FCA">
        <w:t>Nelu Gaju</w:t>
      </w:r>
      <w:r>
        <w:t xml:space="preserve">,    </w:t>
      </w:r>
      <w:r w:rsidRPr="004F3FCA">
        <w:t>Florin Vasile</w:t>
      </w:r>
      <w:r>
        <w:t xml:space="preserve">,   </w:t>
      </w:r>
      <w:r w:rsidRPr="004F3FCA">
        <w:t>Adrian Cușniriuc</w:t>
      </w:r>
    </w:p>
    <w:p w14:paraId="6D67C4B3" w14:textId="33175E46" w:rsidR="00A10C42" w:rsidRDefault="00A10C42" w:rsidP="00A10C42">
      <w:pPr>
        <w:spacing w:line="240" w:lineRule="auto"/>
      </w:pPr>
    </w:p>
    <w:p w14:paraId="1A942B66" w14:textId="0172FB17" w:rsidR="00A10C42" w:rsidRDefault="00A10C42" w:rsidP="00A10C42">
      <w:pPr>
        <w:spacing w:line="240" w:lineRule="auto"/>
      </w:pPr>
      <w:proofErr w:type="spellStart"/>
      <w:r>
        <w:t>Semnatura</w:t>
      </w:r>
      <w:proofErr w:type="spellEnd"/>
      <w:r>
        <w:t>:</w:t>
      </w:r>
    </w:p>
    <w:p w14:paraId="4721459B" w14:textId="77777777" w:rsidR="00A10C42" w:rsidRDefault="00A10C42" w:rsidP="00A10C42">
      <w:pPr>
        <w:spacing w:line="240" w:lineRule="auto"/>
      </w:pPr>
    </w:p>
    <w:p w14:paraId="0F951992" w14:textId="37E9CF59" w:rsidR="00A10C42" w:rsidRDefault="00A10C42" w:rsidP="00A10C42">
      <w:proofErr w:type="spellStart"/>
      <w:r w:rsidRPr="004F3FCA">
        <w:t>În</w:t>
      </w:r>
      <w:proofErr w:type="spellEnd"/>
      <w:r w:rsidRPr="004F3FCA">
        <w:t xml:space="preserve"> </w:t>
      </w:r>
      <w:proofErr w:type="spellStart"/>
      <w:r w:rsidRPr="004F3FCA">
        <w:t>cadrul</w:t>
      </w:r>
      <w:proofErr w:type="spellEnd"/>
      <w:r w:rsidRPr="004F3FCA">
        <w:t xml:space="preserve"> </w:t>
      </w:r>
      <w:proofErr w:type="spellStart"/>
      <w:r w:rsidRPr="004F3FCA">
        <w:t>ședinței</w:t>
      </w:r>
      <w:proofErr w:type="spellEnd"/>
      <w:r w:rsidRPr="004F3FCA">
        <w:t xml:space="preserve"> s-au </w:t>
      </w:r>
      <w:proofErr w:type="spellStart"/>
      <w:r w:rsidRPr="004F3FCA">
        <w:t>discutat</w:t>
      </w:r>
      <w:proofErr w:type="spellEnd"/>
      <w:r w:rsidRPr="004F3FCA">
        <w:t xml:space="preserve"> </w:t>
      </w:r>
      <w:proofErr w:type="spellStart"/>
      <w:r w:rsidRPr="004F3FCA">
        <w:t>și</w:t>
      </w:r>
      <w:proofErr w:type="spellEnd"/>
      <w:r w:rsidRPr="004F3FCA">
        <w:t xml:space="preserve"> </w:t>
      </w:r>
      <w:proofErr w:type="spellStart"/>
      <w:r w:rsidRPr="004F3FCA">
        <w:t>aprobat</w:t>
      </w:r>
      <w:proofErr w:type="spellEnd"/>
      <w:r w:rsidRPr="004F3FCA">
        <w:t xml:space="preserve"> </w:t>
      </w:r>
      <w:proofErr w:type="spellStart"/>
      <w:r w:rsidRPr="004F3FCA">
        <w:t>următoarele</w:t>
      </w:r>
      <w:proofErr w:type="spellEnd"/>
      <w:r w:rsidRPr="004F3FCA">
        <w:t>:</w:t>
      </w:r>
    </w:p>
    <w:p w14:paraId="3BF1798D" w14:textId="36807720" w:rsidR="00A10C42" w:rsidRDefault="00F7014E" w:rsidP="00A10C42">
      <w:pPr>
        <w:pStyle w:val="Listeavsnitt"/>
        <w:numPr>
          <w:ilvl w:val="0"/>
          <w:numId w:val="4"/>
        </w:numPr>
      </w:pPr>
      <w:r>
        <w:t xml:space="preserve">Sold </w:t>
      </w:r>
      <w:proofErr w:type="spellStart"/>
      <w:r>
        <w:t>curent</w:t>
      </w:r>
      <w:proofErr w:type="spellEnd"/>
      <w:r>
        <w:t xml:space="preserve"> 15080 </w:t>
      </w:r>
      <w:proofErr w:type="spellStart"/>
      <w:r>
        <w:t>kr</w:t>
      </w:r>
      <w:proofErr w:type="spellEnd"/>
    </w:p>
    <w:p w14:paraId="7B39A157" w14:textId="6F57F3F3" w:rsidR="00F7014E" w:rsidRDefault="00F7014E" w:rsidP="00A10C42">
      <w:pPr>
        <w:pStyle w:val="Listeavsnitt"/>
        <w:numPr>
          <w:ilvl w:val="0"/>
          <w:numId w:val="4"/>
        </w:numPr>
      </w:pPr>
      <w:proofErr w:type="spellStart"/>
      <w:r>
        <w:t>Atentionarea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– </w:t>
      </w:r>
      <w:proofErr w:type="spellStart"/>
      <w:r>
        <w:t>spargerea</w:t>
      </w:r>
      <w:proofErr w:type="spellEnd"/>
      <w:r>
        <w:t xml:space="preserve"> </w:t>
      </w:r>
      <w:proofErr w:type="spellStart"/>
      <w:r>
        <w:t>obiectelor</w:t>
      </w:r>
      <w:proofErr w:type="spellEnd"/>
    </w:p>
    <w:p w14:paraId="3504D25B" w14:textId="6E59EC63" w:rsidR="00F7014E" w:rsidRDefault="00733D7D" w:rsidP="00A10C42">
      <w:pPr>
        <w:pStyle w:val="Listeavsnitt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CE8B47" wp14:editId="1427DB10">
                <wp:simplePos x="0" y="0"/>
                <wp:positionH relativeFrom="column">
                  <wp:posOffset>-1092970</wp:posOffset>
                </wp:positionH>
                <wp:positionV relativeFrom="paragraph">
                  <wp:posOffset>283015</wp:posOffset>
                </wp:positionV>
                <wp:extent cx="11880" cy="15480"/>
                <wp:effectExtent l="38100" t="38100" r="45720" b="41910"/>
                <wp:wrapNone/>
                <wp:docPr id="470938740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8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DEC77" id="Håndskrift 31" o:spid="_x0000_s1026" type="#_x0000_t75" style="position:absolute;margin-left:-86.55pt;margin-top:21.8pt;width:1.95pt;height: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">
                <v:imagedata r:id="rId14" o:title=""/>
              </v:shape>
            </w:pict>
          </mc:Fallback>
        </mc:AlternateContent>
      </w:r>
      <w:proofErr w:type="spellStart"/>
      <w:r w:rsidR="00765283">
        <w:t>Implicarea</w:t>
      </w:r>
      <w:proofErr w:type="spellEnd"/>
      <w:r w:rsidR="00765283">
        <w:t xml:space="preserve"> in </w:t>
      </w:r>
      <w:proofErr w:type="spellStart"/>
      <w:r w:rsidR="00765283">
        <w:t>slujire</w:t>
      </w:r>
      <w:proofErr w:type="spellEnd"/>
      <w:r w:rsidR="00765283">
        <w:t xml:space="preserve"> a </w:t>
      </w:r>
      <w:proofErr w:type="spellStart"/>
      <w:r w:rsidR="00765283">
        <w:t>celor</w:t>
      </w:r>
      <w:proofErr w:type="spellEnd"/>
      <w:r w:rsidR="00765283">
        <w:t xml:space="preserve"> care au </w:t>
      </w:r>
      <w:proofErr w:type="spellStart"/>
      <w:r w:rsidR="00765283">
        <w:t>renuntat</w:t>
      </w:r>
      <w:proofErr w:type="spellEnd"/>
      <w:r w:rsidR="00765283">
        <w:t xml:space="preserve"> de buna </w:t>
      </w:r>
      <w:proofErr w:type="spellStart"/>
      <w:r w:rsidR="00765283">
        <w:t>voie</w:t>
      </w:r>
      <w:proofErr w:type="spellEnd"/>
      <w:r w:rsidR="00765283">
        <w:t xml:space="preserve"> la </w:t>
      </w:r>
      <w:proofErr w:type="spellStart"/>
      <w:r w:rsidR="00765283">
        <w:t>membralitatea</w:t>
      </w:r>
      <w:proofErr w:type="spellEnd"/>
      <w:r w:rsidR="00765283">
        <w:t xml:space="preserve"> din </w:t>
      </w:r>
      <w:proofErr w:type="spellStart"/>
      <w:r w:rsidR="00765283">
        <w:t>Biserica</w:t>
      </w:r>
      <w:proofErr w:type="spellEnd"/>
      <w:r w:rsidR="00765283">
        <w:t xml:space="preserve"> Maranta Stavanger, nu </w:t>
      </w:r>
      <w:proofErr w:type="spellStart"/>
      <w:r w:rsidR="00765283">
        <w:t>este</w:t>
      </w:r>
      <w:proofErr w:type="spellEnd"/>
      <w:r w:rsidR="00765283">
        <w:t xml:space="preserve"> </w:t>
      </w:r>
      <w:proofErr w:type="spellStart"/>
      <w:r w:rsidR="00765283">
        <w:t>acceptata</w:t>
      </w:r>
      <w:proofErr w:type="spellEnd"/>
      <w:r w:rsidR="00765283">
        <w:t xml:space="preserve"> in </w:t>
      </w:r>
      <w:proofErr w:type="spellStart"/>
      <w:r w:rsidR="00765283">
        <w:t>nici</w:t>
      </w:r>
      <w:proofErr w:type="spellEnd"/>
      <w:r w:rsidR="00765283">
        <w:t xml:space="preserve"> un moment in care </w:t>
      </w:r>
      <w:proofErr w:type="spellStart"/>
      <w:r w:rsidR="00765283">
        <w:t>Biserica</w:t>
      </w:r>
      <w:proofErr w:type="spellEnd"/>
      <w:r w:rsidR="00765283">
        <w:t xml:space="preserve"> Maranata </w:t>
      </w:r>
      <w:proofErr w:type="spellStart"/>
      <w:r w:rsidR="00765283">
        <w:t>este</w:t>
      </w:r>
      <w:proofErr w:type="spellEnd"/>
      <w:r w:rsidR="00765283">
        <w:t xml:space="preserve"> </w:t>
      </w:r>
      <w:proofErr w:type="spellStart"/>
      <w:r w:rsidR="00765283">
        <w:t>organizator</w:t>
      </w:r>
      <w:proofErr w:type="spellEnd"/>
      <w:r w:rsidR="00765283">
        <w:t xml:space="preserve">. </w:t>
      </w:r>
    </w:p>
    <w:p w14:paraId="7551280A" w14:textId="69680869" w:rsidR="00765283" w:rsidRDefault="00765283" w:rsidP="00A10C42">
      <w:pPr>
        <w:pStyle w:val="Listeavsnitt"/>
        <w:numPr>
          <w:ilvl w:val="0"/>
          <w:numId w:val="4"/>
        </w:numPr>
      </w:pPr>
      <w:proofErr w:type="spellStart"/>
      <w:r>
        <w:t>Binecuvantarea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Lois Triana in data de 26.09.2026 –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 </w:t>
      </w:r>
      <w:proofErr w:type="spellStart"/>
      <w:r>
        <w:t>aferente</w:t>
      </w:r>
      <w:proofErr w:type="spellEnd"/>
    </w:p>
    <w:p w14:paraId="1036DBE0" w14:textId="01CA2C74" w:rsidR="00A10C42" w:rsidRDefault="00765283" w:rsidP="00A10C42">
      <w:pPr>
        <w:pStyle w:val="Listeavsnitt"/>
        <w:numPr>
          <w:ilvl w:val="0"/>
          <w:numId w:val="4"/>
        </w:numPr>
      </w:pPr>
      <w:proofErr w:type="spellStart"/>
      <w:r>
        <w:t>Sarbatoarea</w:t>
      </w:r>
      <w:proofErr w:type="spellEnd"/>
      <w:r>
        <w:t xml:space="preserve"> </w:t>
      </w:r>
      <w:proofErr w:type="spellStart"/>
      <w:r>
        <w:t>multumirii</w:t>
      </w:r>
      <w:proofErr w:type="spellEnd"/>
      <w:r>
        <w:t xml:space="preserve"> in data de 31.10.2026 –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</w:t>
      </w:r>
      <w:proofErr w:type="spellStart"/>
      <w:r>
        <w:t>aferente</w:t>
      </w:r>
      <w:proofErr w:type="spellEnd"/>
    </w:p>
    <w:p w14:paraId="5B76272A" w14:textId="77777777" w:rsidR="009B2C53" w:rsidRDefault="009B2C53" w:rsidP="009B2C53">
      <w:pPr>
        <w:pStyle w:val="Listeavsnitt"/>
      </w:pPr>
    </w:p>
    <w:p w14:paraId="677A6DD3" w14:textId="77777777" w:rsidR="00765283" w:rsidRPr="004F3FCA" w:rsidRDefault="00765283" w:rsidP="00765283">
      <w:pPr>
        <w:pStyle w:val="Listeavsnitt"/>
      </w:pPr>
    </w:p>
    <w:p w14:paraId="1EFF4983" w14:textId="77777777" w:rsidR="00A10C42" w:rsidRPr="00C12A3A" w:rsidRDefault="00A10C42" w:rsidP="00C12A3A"/>
    <w:p w14:paraId="3EEB281E" w14:textId="77777777" w:rsidR="00C12A3A" w:rsidRPr="00C12A3A" w:rsidRDefault="00C12A3A" w:rsidP="00C12A3A"/>
    <w:p w14:paraId="5E6EDD70" w14:textId="77777777" w:rsidR="006772D2" w:rsidRPr="00D477DF" w:rsidRDefault="006772D2" w:rsidP="006772D2">
      <w:pPr>
        <w:pStyle w:val="Listeavsnitt"/>
      </w:pPr>
    </w:p>
    <w:p w14:paraId="5E320A05" w14:textId="77777777" w:rsidR="00D04F31" w:rsidRPr="006772D2" w:rsidRDefault="00D04F31" w:rsidP="006772D2">
      <w:pPr>
        <w:pStyle w:val="Listeavsnitt"/>
        <w:rPr>
          <w:lang w:val="en-GB"/>
        </w:rPr>
      </w:pPr>
    </w:p>
    <w:p w14:paraId="40B75714" w14:textId="77777777" w:rsidR="00C12A3A" w:rsidRPr="00C12A3A" w:rsidRDefault="00C12A3A" w:rsidP="00C12A3A"/>
    <w:p w14:paraId="54947E5E" w14:textId="77777777" w:rsidR="00C12A3A" w:rsidRDefault="00C12A3A" w:rsidP="00C12A3A"/>
    <w:p w14:paraId="2CABD499" w14:textId="77777777" w:rsidR="009B2C53" w:rsidRDefault="009B2C53" w:rsidP="00C12A3A"/>
    <w:p w14:paraId="5FE02DBE" w14:textId="77777777" w:rsidR="009B2C53" w:rsidRDefault="009B2C53" w:rsidP="00C12A3A"/>
    <w:p w14:paraId="15A0A101" w14:textId="77777777" w:rsidR="009B2C53" w:rsidRPr="00C12A3A" w:rsidRDefault="009B2C53" w:rsidP="00C12A3A"/>
    <w:p w14:paraId="638D4A62" w14:textId="77777777" w:rsidR="00A10C42" w:rsidRPr="004F3FCA" w:rsidRDefault="00A10C42" w:rsidP="00A10C42">
      <w:proofErr w:type="spellStart"/>
      <w:r w:rsidRPr="004F3FCA">
        <w:t>Toate</w:t>
      </w:r>
      <w:proofErr w:type="spellEnd"/>
      <w:r w:rsidRPr="004F3FCA">
        <w:t xml:space="preserve"> </w:t>
      </w:r>
      <w:proofErr w:type="spellStart"/>
      <w:r w:rsidRPr="004F3FCA">
        <w:t>punctele</w:t>
      </w:r>
      <w:proofErr w:type="spellEnd"/>
      <w:r w:rsidRPr="004F3FCA">
        <w:t xml:space="preserve"> au </w:t>
      </w:r>
      <w:proofErr w:type="spellStart"/>
      <w:r w:rsidRPr="004F3FCA">
        <w:t>fost</w:t>
      </w:r>
      <w:proofErr w:type="spellEnd"/>
      <w:r w:rsidRPr="004F3FCA">
        <w:t xml:space="preserve"> </w:t>
      </w:r>
      <w:proofErr w:type="spellStart"/>
      <w:r w:rsidRPr="004F3FCA">
        <w:t>votate</w:t>
      </w:r>
      <w:proofErr w:type="spellEnd"/>
      <w:r w:rsidRPr="004F3FCA">
        <w:t xml:space="preserve"> </w:t>
      </w:r>
      <w:proofErr w:type="spellStart"/>
      <w:r w:rsidRPr="004F3FCA">
        <w:t>în</w:t>
      </w:r>
      <w:proofErr w:type="spellEnd"/>
      <w:r w:rsidRPr="004F3FCA">
        <w:t xml:space="preserve"> </w:t>
      </w:r>
      <w:proofErr w:type="spellStart"/>
      <w:r w:rsidRPr="004F3FCA">
        <w:t>unanimitate</w:t>
      </w:r>
      <w:proofErr w:type="spellEnd"/>
      <w:r w:rsidRPr="004F3FCA">
        <w:t xml:space="preserve"> de </w:t>
      </w:r>
      <w:proofErr w:type="spellStart"/>
      <w:r w:rsidRPr="004F3FCA">
        <w:t>membrii</w:t>
      </w:r>
      <w:proofErr w:type="spellEnd"/>
      <w:r w:rsidRPr="004F3FCA">
        <w:t xml:space="preserve"> prezenți.</w:t>
      </w:r>
    </w:p>
    <w:p w14:paraId="3E6B74A8" w14:textId="77777777" w:rsidR="00A10C42" w:rsidRPr="00733D7D" w:rsidRDefault="00A10C42" w:rsidP="00A10C42">
      <w:pPr>
        <w:rPr>
          <w:lang w:val="nb-NO"/>
        </w:rPr>
      </w:pPr>
    </w:p>
    <w:p w14:paraId="3B672FD1" w14:textId="77777777" w:rsidR="00A10C42" w:rsidRPr="00C12A3A" w:rsidRDefault="00A10C42" w:rsidP="00A10C42">
      <w:pPr>
        <w:rPr>
          <w:i/>
          <w:iCs/>
        </w:rPr>
      </w:pPr>
      <w:r w:rsidRPr="005A4158">
        <w:rPr>
          <w:lang w:val="en-GB"/>
        </w:rPr>
        <w:t xml:space="preserve">                       </w:t>
      </w:r>
      <w:proofErr w:type="spellStart"/>
      <w:r w:rsidRPr="00C12A3A">
        <w:rPr>
          <w:i/>
          <w:iCs/>
        </w:rPr>
        <w:t>Întocmit</w:t>
      </w:r>
      <w:proofErr w:type="spellEnd"/>
      <w:r w:rsidRPr="00C12A3A">
        <w:rPr>
          <w:i/>
          <w:iCs/>
        </w:rPr>
        <w:t>,</w:t>
      </w:r>
    </w:p>
    <w:p w14:paraId="00A23627" w14:textId="77777777" w:rsidR="00A10C42" w:rsidRPr="00C12A3A" w:rsidRDefault="00A10C42" w:rsidP="00A10C42">
      <w:proofErr w:type="spellStart"/>
      <w:r w:rsidRPr="00C12A3A">
        <w:t>Secretar</w:t>
      </w:r>
      <w:proofErr w:type="spellEnd"/>
      <w:r>
        <w:t>,</w:t>
      </w:r>
      <w:r w:rsidRPr="00C12A3A">
        <w:t xml:space="preserve"> Adrian Cu</w:t>
      </w:r>
      <w:r w:rsidRPr="00C12A3A">
        <w:rPr>
          <w:lang w:val="ro-RO"/>
        </w:rPr>
        <w:t>ș</w:t>
      </w:r>
      <w:proofErr w:type="spellStart"/>
      <w:r w:rsidRPr="00C12A3A">
        <w:t>niriuc</w:t>
      </w:r>
      <w:proofErr w:type="spellEnd"/>
      <w:r w:rsidRPr="00C12A3A">
        <w:t>,</w:t>
      </w:r>
      <w:r>
        <w:t xml:space="preserve">                                                                                               P</w:t>
      </w:r>
      <w:r>
        <w:rPr>
          <w:lang w:val="ro-RO"/>
        </w:rPr>
        <w:t>ă</w:t>
      </w:r>
      <w:proofErr w:type="spellStart"/>
      <w:r>
        <w:t>stror</w:t>
      </w:r>
      <w:proofErr w:type="spellEnd"/>
      <w:r>
        <w:t>, Dumitru Ciobanu</w:t>
      </w:r>
    </w:p>
    <w:p w14:paraId="6A0425BF" w14:textId="77777777" w:rsidR="00A10C42" w:rsidRDefault="00A10C42" w:rsidP="00A10C42"/>
    <w:p w14:paraId="3C28F757" w14:textId="77777777" w:rsidR="00A10C42" w:rsidRDefault="00A10C42" w:rsidP="00A10C42">
      <w:proofErr w:type="spellStart"/>
      <w:r w:rsidRPr="00C12A3A">
        <w:t>Semnatura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  <w:t xml:space="preserve">              </w:t>
      </w:r>
      <w:r>
        <w:tab/>
      </w:r>
      <w:proofErr w:type="spellStart"/>
      <w:r w:rsidRPr="00C12A3A">
        <w:t>Semnatura</w:t>
      </w:r>
      <w:proofErr w:type="spellEnd"/>
    </w:p>
    <w:p w14:paraId="34232B30" w14:textId="675A92D6" w:rsidR="00C12A3A" w:rsidRDefault="00C12A3A" w:rsidP="00A10C42"/>
    <w:sectPr w:rsidR="00C1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5379"/>
    <w:multiLevelType w:val="hybridMultilevel"/>
    <w:tmpl w:val="43544A8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1060"/>
    <w:multiLevelType w:val="hybridMultilevel"/>
    <w:tmpl w:val="7B9A5B3E"/>
    <w:lvl w:ilvl="0" w:tplc="30CED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A1985"/>
    <w:multiLevelType w:val="hybridMultilevel"/>
    <w:tmpl w:val="CF64C456"/>
    <w:lvl w:ilvl="0" w:tplc="ED4298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5760E"/>
    <w:multiLevelType w:val="hybridMultilevel"/>
    <w:tmpl w:val="7772DD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750746">
    <w:abstractNumId w:val="1"/>
  </w:num>
  <w:num w:numId="2" w16cid:durableId="592405">
    <w:abstractNumId w:val="2"/>
  </w:num>
  <w:num w:numId="3" w16cid:durableId="724452785">
    <w:abstractNumId w:val="3"/>
  </w:num>
  <w:num w:numId="4" w16cid:durableId="12153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42"/>
    <w:rsid w:val="00195082"/>
    <w:rsid w:val="00202F8D"/>
    <w:rsid w:val="00624AAD"/>
    <w:rsid w:val="006772D2"/>
    <w:rsid w:val="006A4013"/>
    <w:rsid w:val="00733D7D"/>
    <w:rsid w:val="00763E75"/>
    <w:rsid w:val="00765283"/>
    <w:rsid w:val="008D40AC"/>
    <w:rsid w:val="00972A05"/>
    <w:rsid w:val="009B2C53"/>
    <w:rsid w:val="00A10C42"/>
    <w:rsid w:val="00A9616E"/>
    <w:rsid w:val="00AC5E22"/>
    <w:rsid w:val="00B35DAD"/>
    <w:rsid w:val="00B811E7"/>
    <w:rsid w:val="00B902F3"/>
    <w:rsid w:val="00C12A3A"/>
    <w:rsid w:val="00CA1089"/>
    <w:rsid w:val="00D04F31"/>
    <w:rsid w:val="00D345DE"/>
    <w:rsid w:val="00D477DF"/>
    <w:rsid w:val="00DC68C1"/>
    <w:rsid w:val="00DD4E02"/>
    <w:rsid w:val="00F7014E"/>
    <w:rsid w:val="00FE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C145"/>
  <w15:chartTrackingRefBased/>
  <w15:docId w15:val="{9E970F33-AC9B-456F-B168-C9EFBF45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42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195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\Documents\secretariat%20Maranata\secretariat%20maranata\Proces%20verbal%20comite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17:38:04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1 512 0 0,'-1'14'4103'0'0,"4"-5"-3757"0"0,17 5-2378 0 0,-18-13 2086 0 0,4 2-556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Proces verbal comitet</Template>
  <TotalTime>1</TotalTime>
  <Pages>1</Pages>
  <Words>159</Words>
  <Characters>846</Characters>
  <Application>Microsoft Office Word</Application>
  <DocSecurity>0</DocSecurity>
  <Lines>7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Emanuel Cusniriuc</dc:creator>
  <cp:keywords/>
  <dc:description/>
  <cp:lastModifiedBy>Adrian-Emanuel Cusniriuc</cp:lastModifiedBy>
  <cp:revision>2</cp:revision>
  <cp:lastPrinted>2026-09-11T17:42:00Z</cp:lastPrinted>
  <dcterms:created xsi:type="dcterms:W3CDTF">2026-10-25T09:15:00Z</dcterms:created>
  <dcterms:modified xsi:type="dcterms:W3CDTF">2026-10-25T09:15:00Z</dcterms:modified>
</cp:coreProperties>
</file>